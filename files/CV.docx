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674605A8" w14:textId="77777777" w:rsidTr="001B2ABD">
        <w:trPr>
          <w:trHeight w:val="4410"/>
        </w:trPr>
        <w:tc>
          <w:tcPr>
            <w:tcW w:w="3600" w:type="dxa"/>
            <w:vAlign w:val="bottom"/>
          </w:tcPr>
          <w:p w14:paraId="2E576E82" w14:textId="77777777" w:rsidR="001B2ABD" w:rsidRDefault="00FE7C53" w:rsidP="001B2ABD">
            <w:pPr>
              <w:tabs>
                <w:tab w:val="left" w:pos="990"/>
              </w:tabs>
              <w:jc w:val="center"/>
            </w:pPr>
            <w:r>
              <w:rPr>
                <w:noProof/>
              </w:rPr>
              <w:drawing>
                <wp:inline distT="0" distB="0" distL="0" distR="0" wp14:anchorId="72DF2AC4" wp14:editId="76789A82">
                  <wp:extent cx="2049780" cy="2148205"/>
                  <wp:effectExtent l="76200" t="76200" r="83820" b="806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80929_171033__01.jpg"/>
                          <pic:cNvPicPr/>
                        </pic:nvPicPr>
                        <pic:blipFill>
                          <a:blip r:embed="rId10">
                            <a:extLst>
                              <a:ext uri="{28A0092B-C50C-407E-A947-70E740481C1C}">
                                <a14:useLocalDpi xmlns:a14="http://schemas.microsoft.com/office/drawing/2010/main" val="0"/>
                              </a:ext>
                            </a:extLst>
                          </a:blip>
                          <a:stretch>
                            <a:fillRect/>
                          </a:stretch>
                        </pic:blipFill>
                        <pic:spPr>
                          <a:xfrm>
                            <a:off x="0" y="0"/>
                            <a:ext cx="2049780" cy="2148205"/>
                          </a:xfrm>
                          <a:prstGeom prst="teardrop">
                            <a:avLst/>
                          </a:prstGeom>
                          <a:ln w="76200">
                            <a:solidFill>
                              <a:schemeClr val="accent1">
                                <a:lumMod val="75000"/>
                              </a:schemeClr>
                            </a:solidFill>
                          </a:ln>
                        </pic:spPr>
                      </pic:pic>
                    </a:graphicData>
                  </a:graphic>
                </wp:inline>
              </w:drawing>
            </w:r>
          </w:p>
        </w:tc>
        <w:tc>
          <w:tcPr>
            <w:tcW w:w="720" w:type="dxa"/>
          </w:tcPr>
          <w:p w14:paraId="6B373183" w14:textId="77777777" w:rsidR="001B2ABD" w:rsidRDefault="001B2ABD" w:rsidP="000C45FF">
            <w:pPr>
              <w:tabs>
                <w:tab w:val="left" w:pos="990"/>
              </w:tabs>
            </w:pPr>
          </w:p>
        </w:tc>
        <w:tc>
          <w:tcPr>
            <w:tcW w:w="6470" w:type="dxa"/>
            <w:vAlign w:val="bottom"/>
          </w:tcPr>
          <w:p w14:paraId="3F7368F3" w14:textId="77777777" w:rsidR="001B2ABD" w:rsidRPr="00F130BB" w:rsidRDefault="00BE4726" w:rsidP="001B2ABD">
            <w:pPr>
              <w:pStyle w:val="Title"/>
              <w:rPr>
                <w:color w:val="548AB7" w:themeColor="accent1" w:themeShade="BF"/>
              </w:rPr>
            </w:pPr>
            <w:r w:rsidRPr="00F130BB">
              <w:rPr>
                <w:color w:val="548AB7" w:themeColor="accent1" w:themeShade="BF"/>
              </w:rPr>
              <w:t>Chris Kelly</w:t>
            </w:r>
          </w:p>
          <w:p w14:paraId="498DFD94" w14:textId="77777777" w:rsidR="001B2ABD" w:rsidRPr="00F130BB" w:rsidRDefault="00BE4726" w:rsidP="001B2ABD">
            <w:pPr>
              <w:pStyle w:val="Subtitle"/>
              <w:rPr>
                <w:color w:val="548AB7" w:themeColor="accent1" w:themeShade="BF"/>
              </w:rPr>
            </w:pPr>
            <w:r w:rsidRPr="0043742D">
              <w:rPr>
                <w:color w:val="548AB7" w:themeColor="accent1" w:themeShade="BF"/>
                <w:spacing w:val="0"/>
                <w:w w:val="70"/>
              </w:rPr>
              <w:t>Software Develope</w:t>
            </w:r>
            <w:r w:rsidRPr="0043742D">
              <w:rPr>
                <w:color w:val="548AB7" w:themeColor="accent1" w:themeShade="BF"/>
                <w:spacing w:val="16"/>
                <w:w w:val="70"/>
              </w:rPr>
              <w:t>r</w:t>
            </w:r>
          </w:p>
        </w:tc>
      </w:tr>
      <w:tr w:rsidR="001B2ABD" w14:paraId="1CD0C656" w14:textId="77777777" w:rsidTr="001B2ABD">
        <w:tc>
          <w:tcPr>
            <w:tcW w:w="3600" w:type="dxa"/>
          </w:tcPr>
          <w:sdt>
            <w:sdtPr>
              <w:id w:val="-1711873194"/>
              <w:placeholder>
                <w:docPart w:val="8A5BA0144A0E4622BCD487E8C0B7A5C9"/>
              </w:placeholder>
              <w:temporary/>
              <w:showingPlcHdr/>
              <w15:appearance w15:val="hidden"/>
            </w:sdtPr>
            <w:sdtEndPr/>
            <w:sdtContent>
              <w:p w14:paraId="0453F7A5" w14:textId="77777777" w:rsidR="001B2ABD" w:rsidRDefault="00036450" w:rsidP="00036450">
                <w:pPr>
                  <w:pStyle w:val="Heading3"/>
                </w:pPr>
                <w:r w:rsidRPr="00D5459D">
                  <w:t>Profile</w:t>
                </w:r>
              </w:p>
            </w:sdtContent>
          </w:sdt>
          <w:p w14:paraId="245020DA" w14:textId="77777777" w:rsidR="00F130BB" w:rsidRPr="00084D1D" w:rsidRDefault="00F130BB" w:rsidP="00F130BB">
            <w:r w:rsidRPr="00084D1D">
              <w:t xml:space="preserve">I am a </w:t>
            </w:r>
            <w:r w:rsidR="008953BB" w:rsidRPr="00084D1D">
              <w:t>self-motivating</w:t>
            </w:r>
            <w:r w:rsidRPr="00084D1D">
              <w:t xml:space="preserve"> student. I am currently </w:t>
            </w:r>
            <w:r>
              <w:t>studying</w:t>
            </w:r>
            <w:r w:rsidRPr="00084D1D">
              <w:t xml:space="preserve"> </w:t>
            </w:r>
            <w:r>
              <w:t xml:space="preserve">Year 2 of </w:t>
            </w:r>
            <w:r w:rsidRPr="00F130BB">
              <w:t>BSc in Computing in Software Development</w:t>
            </w:r>
            <w:r>
              <w:t xml:space="preserve"> at</w:t>
            </w:r>
            <w:r w:rsidRPr="00084D1D">
              <w:t xml:space="preserve"> IT Sligo. I am looking for a job which will challenge me and hopefully give me more expertise whether it be in the field of my study or another.</w:t>
            </w:r>
            <w:r>
              <w:t xml:space="preserve"> I am currently learning and proficient in C#, Javascript, HTML, and Databases. I have a great passion for coding and enjoy doing it in my free time to further my own knowledge as well as work on side projects.</w:t>
            </w:r>
          </w:p>
          <w:p w14:paraId="31090F9B" w14:textId="77777777" w:rsidR="00036450" w:rsidRDefault="00036450" w:rsidP="00036450"/>
          <w:p w14:paraId="43A880EE" w14:textId="77777777" w:rsidR="00036450" w:rsidRDefault="00036450" w:rsidP="00036450"/>
          <w:sdt>
            <w:sdtPr>
              <w:id w:val="-1954003311"/>
              <w:placeholder>
                <w:docPart w:val="F7E89D27E73344F18FD66669B83E400D"/>
              </w:placeholder>
              <w:temporary/>
              <w:showingPlcHdr/>
              <w15:appearance w15:val="hidden"/>
            </w:sdtPr>
            <w:sdtEndPr/>
            <w:sdtContent>
              <w:p w14:paraId="3266F936" w14:textId="77777777" w:rsidR="00036450" w:rsidRDefault="004813B3" w:rsidP="00036450">
                <w:pPr>
                  <w:pStyle w:val="Heading3"/>
                </w:pPr>
                <w:r w:rsidRPr="00036450">
                  <w:t>CONTACT</w:t>
                </w:r>
              </w:p>
            </w:sdtContent>
          </w:sdt>
          <w:sdt>
            <w:sdtPr>
              <w:id w:val="1111563247"/>
              <w:placeholder>
                <w:docPart w:val="1586AE34D495455891C9CC02E25DA536"/>
              </w:placeholder>
              <w:temporary/>
              <w:showingPlcHdr/>
              <w15:appearance w15:val="hidden"/>
            </w:sdtPr>
            <w:sdtEndPr/>
            <w:sdtContent>
              <w:p w14:paraId="337362C9" w14:textId="77777777" w:rsidR="004D3011" w:rsidRDefault="004D3011" w:rsidP="004D3011">
                <w:r w:rsidRPr="004D3011">
                  <w:t>PHONE:</w:t>
                </w:r>
              </w:p>
            </w:sdtContent>
          </w:sdt>
          <w:p w14:paraId="6CA18E83" w14:textId="77777777" w:rsidR="004D3011" w:rsidRDefault="00BE4726" w:rsidP="004D3011">
            <w:r>
              <w:t>0877201552</w:t>
            </w:r>
          </w:p>
          <w:p w14:paraId="0CE51B19" w14:textId="77777777" w:rsidR="008953BB" w:rsidRDefault="008953BB" w:rsidP="004D3011"/>
          <w:sdt>
            <w:sdtPr>
              <w:id w:val="-240260293"/>
              <w:placeholder>
                <w:docPart w:val="79B561DA54E74AA1AEDABE4D06497128"/>
              </w:placeholder>
              <w:temporary/>
              <w:showingPlcHdr/>
              <w15:appearance w15:val="hidden"/>
            </w:sdtPr>
            <w:sdtEndPr/>
            <w:sdtContent>
              <w:p w14:paraId="4C4D49F3" w14:textId="77777777" w:rsidR="008953BB" w:rsidRDefault="008953BB" w:rsidP="008953BB">
                <w:r w:rsidRPr="004D3011">
                  <w:t>EMAIL:</w:t>
                </w:r>
              </w:p>
            </w:sdtContent>
          </w:sdt>
          <w:p w14:paraId="4C1ACE23" w14:textId="77777777" w:rsidR="008953BB" w:rsidRPr="00E4381A" w:rsidRDefault="008953BB" w:rsidP="008953BB">
            <w:pPr>
              <w:rPr>
                <w:rStyle w:val="Hyperlink"/>
              </w:rPr>
            </w:pPr>
            <w:r>
              <w:t>chrisykelly11@live.com</w:t>
            </w:r>
          </w:p>
          <w:p w14:paraId="3B62ECE8" w14:textId="77777777" w:rsidR="004D3011" w:rsidRPr="004D3011" w:rsidRDefault="004D3011" w:rsidP="004D3011"/>
          <w:sdt>
            <w:sdtPr>
              <w:id w:val="67859272"/>
              <w:placeholder>
                <w:docPart w:val="04EC277EDA8244948A92CCE64C14D588"/>
              </w:placeholder>
              <w:temporary/>
              <w:showingPlcHdr/>
              <w15:appearance w15:val="hidden"/>
            </w:sdtPr>
            <w:sdtEndPr/>
            <w:sdtContent>
              <w:p w14:paraId="5D27521A" w14:textId="77777777" w:rsidR="004D3011" w:rsidRDefault="004D3011" w:rsidP="004D3011">
                <w:r w:rsidRPr="004D3011">
                  <w:t>WEBSITE:</w:t>
                </w:r>
              </w:p>
            </w:sdtContent>
          </w:sdt>
          <w:p w14:paraId="488596C5" w14:textId="77777777" w:rsidR="004D3011" w:rsidRPr="00F130BB" w:rsidRDefault="0043742D" w:rsidP="004D3011">
            <w:pPr>
              <w:rPr>
                <w:color w:val="548AB7" w:themeColor="accent1" w:themeShade="BF"/>
              </w:rPr>
            </w:pPr>
            <w:hyperlink r:id="rId11" w:history="1">
              <w:r w:rsidR="00BE4726" w:rsidRPr="00F130BB">
                <w:rPr>
                  <w:rStyle w:val="Hyperlink"/>
                  <w:color w:val="548AB7" w:themeColor="accent1" w:themeShade="BF"/>
                </w:rPr>
                <w:t>https://github.com/CrizzyK10</w:t>
              </w:r>
            </w:hyperlink>
          </w:p>
          <w:p w14:paraId="47F5EFEA" w14:textId="77777777" w:rsidR="00BE4726" w:rsidRDefault="00BE4726" w:rsidP="004D3011"/>
          <w:p w14:paraId="4101B083" w14:textId="77777777" w:rsidR="00BE4726" w:rsidRPr="00F130BB" w:rsidRDefault="0043742D" w:rsidP="004D3011">
            <w:pPr>
              <w:rPr>
                <w:color w:val="548AB7" w:themeColor="accent1" w:themeShade="BF"/>
              </w:rPr>
            </w:pPr>
            <w:hyperlink r:id="rId12" w:history="1">
              <w:r w:rsidR="00BE4726" w:rsidRPr="00F130BB">
                <w:rPr>
                  <w:rStyle w:val="Hyperlink"/>
                  <w:color w:val="548AB7" w:themeColor="accent1" w:themeShade="BF"/>
                </w:rPr>
                <w:t>https://www.linkedin.com/in/chris-kelly-154b06133/</w:t>
              </w:r>
            </w:hyperlink>
          </w:p>
          <w:sdt>
            <w:sdtPr>
              <w:id w:val="-1444214663"/>
              <w:placeholder>
                <w:docPart w:val="B7124B86A2E34C9499083118B374BC73"/>
              </w:placeholder>
              <w:temporary/>
              <w:showingPlcHdr/>
              <w15:appearance w15:val="hidden"/>
            </w:sdtPr>
            <w:sdtEndPr/>
            <w:sdtContent>
              <w:p w14:paraId="78DD5685" w14:textId="77777777" w:rsidR="004D3011" w:rsidRDefault="002400EB" w:rsidP="004D3011">
                <w:pPr>
                  <w:pStyle w:val="Heading3"/>
                </w:pPr>
                <w:r w:rsidRPr="004D3011">
                  <w:t>HOBBIES</w:t>
                </w:r>
              </w:p>
            </w:sdtContent>
          </w:sdt>
          <w:p w14:paraId="5E4D30B7" w14:textId="77777777" w:rsidR="004D3011" w:rsidRDefault="00BE4726" w:rsidP="004D3011">
            <w:r>
              <w:t>Athletics</w:t>
            </w:r>
          </w:p>
          <w:p w14:paraId="5252B4D2" w14:textId="77777777" w:rsidR="004D3011" w:rsidRDefault="00BE4726" w:rsidP="004D3011">
            <w:r>
              <w:t>Coding</w:t>
            </w:r>
          </w:p>
          <w:p w14:paraId="49EFBC0C" w14:textId="77777777" w:rsidR="004D3011" w:rsidRPr="004D3011" w:rsidRDefault="00BE4726" w:rsidP="004D3011">
            <w:r>
              <w:t>Music</w:t>
            </w:r>
          </w:p>
        </w:tc>
        <w:tc>
          <w:tcPr>
            <w:tcW w:w="720" w:type="dxa"/>
          </w:tcPr>
          <w:p w14:paraId="0D0DF772" w14:textId="77777777" w:rsidR="001B2ABD" w:rsidRDefault="001B2ABD" w:rsidP="000C45FF">
            <w:pPr>
              <w:tabs>
                <w:tab w:val="left" w:pos="990"/>
              </w:tabs>
            </w:pPr>
          </w:p>
        </w:tc>
        <w:tc>
          <w:tcPr>
            <w:tcW w:w="6470" w:type="dxa"/>
          </w:tcPr>
          <w:sdt>
            <w:sdtPr>
              <w:id w:val="1049110328"/>
              <w:placeholder>
                <w:docPart w:val="A9D2C0D9740C4400BA5D6594BD6D6DC7"/>
              </w:placeholder>
              <w:temporary/>
              <w:showingPlcHdr/>
              <w15:appearance w15:val="hidden"/>
            </w:sdtPr>
            <w:sdtEndPr/>
            <w:sdtContent>
              <w:p w14:paraId="6BDA9725" w14:textId="77777777" w:rsidR="001B2ABD" w:rsidRDefault="00E25A26" w:rsidP="00036450">
                <w:pPr>
                  <w:pStyle w:val="Heading2"/>
                </w:pPr>
                <w:r w:rsidRPr="00F130BB">
                  <w:rPr>
                    <w:color w:val="548AB7" w:themeColor="accent1" w:themeShade="BF"/>
                  </w:rPr>
                  <w:t>EDUCATION</w:t>
                </w:r>
              </w:p>
            </w:sdtContent>
          </w:sdt>
          <w:p w14:paraId="3BE55244" w14:textId="77777777" w:rsidR="00036450" w:rsidRPr="00036450" w:rsidRDefault="00BE4726" w:rsidP="00036450">
            <w:pPr>
              <w:rPr>
                <w:b/>
              </w:rPr>
            </w:pPr>
            <w:r>
              <w:rPr>
                <w:b/>
              </w:rPr>
              <w:t>I.T. Sligo</w:t>
            </w:r>
          </w:p>
          <w:p w14:paraId="6791BCDD" w14:textId="77777777" w:rsidR="00036450" w:rsidRPr="00036450" w:rsidRDefault="00BE4726" w:rsidP="00036450">
            <w:pPr>
              <w:pStyle w:val="Date"/>
            </w:pPr>
            <w:r>
              <w:t>2016</w:t>
            </w:r>
            <w:r w:rsidR="00036450" w:rsidRPr="00036450">
              <w:t xml:space="preserve"> - </w:t>
            </w:r>
            <w:r>
              <w:t>Present</w:t>
            </w:r>
          </w:p>
          <w:p w14:paraId="5D075309" w14:textId="4F6684F7" w:rsidR="004D3011" w:rsidRDefault="00F130BB" w:rsidP="00036450">
            <w:r>
              <w:t>I am c</w:t>
            </w:r>
            <w:r w:rsidR="00BE4726">
              <w:t xml:space="preserve">urrently in my </w:t>
            </w:r>
            <w:r>
              <w:t>S</w:t>
            </w:r>
            <w:r w:rsidR="00BE4726">
              <w:t xml:space="preserve">econd </w:t>
            </w:r>
            <w:r>
              <w:t>Y</w:t>
            </w:r>
            <w:r w:rsidR="00BE4726">
              <w:t xml:space="preserve">ear of </w:t>
            </w:r>
            <w:r w:rsidRPr="00F130BB">
              <w:t>BSc in Computing in Software Development</w:t>
            </w:r>
            <w:r>
              <w:t xml:space="preserve">. </w:t>
            </w:r>
            <w:r w:rsidR="008953BB">
              <w:t xml:space="preserve">I am studying a </w:t>
            </w:r>
            <w:r>
              <w:t xml:space="preserve">level 7 </w:t>
            </w:r>
            <w:r w:rsidR="008953BB">
              <w:t>degree</w:t>
            </w:r>
            <w:r w:rsidR="00C27C13">
              <w:t>.</w:t>
            </w:r>
            <w:r w:rsidR="00C80FFD">
              <w:t xml:space="preserve"> I am expecting to achieve a 1.1 in my respective degree.</w:t>
            </w:r>
            <w:bookmarkStart w:id="0" w:name="_GoBack"/>
            <w:bookmarkEnd w:id="0"/>
          </w:p>
          <w:p w14:paraId="7D09578F" w14:textId="77777777" w:rsidR="00036450" w:rsidRDefault="00036450" w:rsidP="00036450"/>
          <w:p w14:paraId="6A70FA3D" w14:textId="77777777" w:rsidR="00036450" w:rsidRPr="00036450" w:rsidRDefault="00BE4726" w:rsidP="00036450">
            <w:pPr>
              <w:rPr>
                <w:b/>
              </w:rPr>
            </w:pPr>
            <w:r>
              <w:rPr>
                <w:b/>
              </w:rPr>
              <w:t>St. Macartans College</w:t>
            </w:r>
          </w:p>
          <w:p w14:paraId="0B3CE894" w14:textId="77777777" w:rsidR="00036450" w:rsidRDefault="00BE4726" w:rsidP="00BE4726">
            <w:pPr>
              <w:pStyle w:val="Date"/>
            </w:pPr>
            <w:r>
              <w:t>2010</w:t>
            </w:r>
            <w:r w:rsidR="00036450" w:rsidRPr="00036450">
              <w:t xml:space="preserve"> - </w:t>
            </w:r>
            <w:r>
              <w:t>2016</w:t>
            </w:r>
          </w:p>
          <w:sdt>
            <w:sdtPr>
              <w:id w:val="1001553383"/>
              <w:placeholder>
                <w:docPart w:val="DED074D6BC9746F9A178A8DD5DBAD578"/>
              </w:placeholder>
              <w:temporary/>
              <w:showingPlcHdr/>
              <w15:appearance w15:val="hidden"/>
            </w:sdtPr>
            <w:sdtEndPr/>
            <w:sdtContent>
              <w:p w14:paraId="3AB33741" w14:textId="77777777" w:rsidR="00036450" w:rsidRDefault="00036450" w:rsidP="00036450">
                <w:pPr>
                  <w:pStyle w:val="Heading2"/>
                </w:pPr>
                <w:r w:rsidRPr="00F130BB">
                  <w:rPr>
                    <w:color w:val="548AB7" w:themeColor="accent1" w:themeShade="BF"/>
                  </w:rPr>
                  <w:t>WORK EXPERIENCE</w:t>
                </w:r>
              </w:p>
            </w:sdtContent>
          </w:sdt>
          <w:p w14:paraId="085B8904" w14:textId="2161479A" w:rsidR="00036450" w:rsidRDefault="00BE4726" w:rsidP="00036450">
            <w:pPr>
              <w:rPr>
                <w:bCs/>
              </w:rPr>
            </w:pPr>
            <w:r>
              <w:rPr>
                <w:b/>
              </w:rPr>
              <w:t>Rodeo Wrecks Events -</w:t>
            </w:r>
            <w:r w:rsidR="00036450" w:rsidRPr="00036450">
              <w:t xml:space="preserve"> </w:t>
            </w:r>
            <w:r>
              <w:rPr>
                <w:b/>
              </w:rPr>
              <w:t>Event Manager</w:t>
            </w:r>
          </w:p>
          <w:p w14:paraId="3AA40E1C" w14:textId="77777777" w:rsidR="00036450" w:rsidRPr="00036450" w:rsidRDefault="00BE4726" w:rsidP="00036450">
            <w:r>
              <w:t>2011</w:t>
            </w:r>
            <w:r w:rsidR="00036450" w:rsidRPr="00036450">
              <w:t>–</w:t>
            </w:r>
            <w:r>
              <w:t>Present</w:t>
            </w:r>
          </w:p>
          <w:p w14:paraId="42BE0FBB" w14:textId="472A02A1" w:rsidR="00036450" w:rsidRDefault="00BE4726" w:rsidP="00036450">
            <w:r>
              <w:t xml:space="preserve">AS part of my work at RW Events, I </w:t>
            </w:r>
            <w:r w:rsidR="0003149A">
              <w:t>oversee</w:t>
            </w:r>
            <w:r>
              <w:t xml:space="preserve"> running events such festivals, concerts and other various</w:t>
            </w:r>
            <w:r w:rsidR="00FE7C53">
              <w:t xml:space="preserve"> fundraising endeavors. This role gave me excellent communication skills as well as leadership and planning skills to ensure events ran smoothly.</w:t>
            </w:r>
          </w:p>
          <w:p w14:paraId="106E3E52" w14:textId="77777777" w:rsidR="004D3011" w:rsidRDefault="004D3011" w:rsidP="00036450"/>
          <w:p w14:paraId="70598AE8" w14:textId="77777777" w:rsidR="00831986" w:rsidRPr="004D3011" w:rsidRDefault="00831986" w:rsidP="00831986">
            <w:pPr>
              <w:rPr>
                <w:bCs/>
              </w:rPr>
            </w:pPr>
            <w:r>
              <w:rPr>
                <w:b/>
              </w:rPr>
              <w:t>McCrory Engineering –</w:t>
            </w:r>
            <w:r w:rsidRPr="004D3011">
              <w:rPr>
                <w:b/>
              </w:rPr>
              <w:t xml:space="preserve"> </w:t>
            </w:r>
            <w:r>
              <w:rPr>
                <w:b/>
              </w:rPr>
              <w:t>Plasma Operative</w:t>
            </w:r>
          </w:p>
          <w:p w14:paraId="3632CC2F" w14:textId="77777777" w:rsidR="00831986" w:rsidRPr="004D3011" w:rsidRDefault="00831986" w:rsidP="00831986">
            <w:r>
              <w:t>2017</w:t>
            </w:r>
            <w:r w:rsidRPr="004D3011">
              <w:t>–</w:t>
            </w:r>
            <w:r>
              <w:t>Present</w:t>
            </w:r>
          </w:p>
          <w:p w14:paraId="55D0021C" w14:textId="77777777" w:rsidR="00831986" w:rsidRDefault="00831986" w:rsidP="00831986">
            <w:r>
              <w:t>At McCrory Engineering, I operate a HyperLink Plasma Machine. This is used to cut out various parts for the fabrication of concrete batching plants. This job has given me plenty of experience and has proven my hard work and willingness time and time again.</w:t>
            </w:r>
          </w:p>
          <w:p w14:paraId="27EDE09D" w14:textId="77777777" w:rsidR="00831986" w:rsidRDefault="00831986" w:rsidP="00831986"/>
          <w:p w14:paraId="6BCEA4D9" w14:textId="1267562A" w:rsidR="004D3011" w:rsidRPr="004D3011" w:rsidRDefault="00FE7C53" w:rsidP="004D3011">
            <w:pPr>
              <w:rPr>
                <w:bCs/>
              </w:rPr>
            </w:pPr>
            <w:r>
              <w:rPr>
                <w:b/>
              </w:rPr>
              <w:t>G&amp;G Centra Emyvale -</w:t>
            </w:r>
            <w:r w:rsidR="004D3011" w:rsidRPr="004D3011">
              <w:t xml:space="preserve"> </w:t>
            </w:r>
            <w:r>
              <w:rPr>
                <w:b/>
              </w:rPr>
              <w:t>Floor Staff</w:t>
            </w:r>
          </w:p>
          <w:p w14:paraId="71971369" w14:textId="77777777" w:rsidR="004D3011" w:rsidRPr="004D3011" w:rsidRDefault="00FE7C53" w:rsidP="004D3011">
            <w:r>
              <w:t>2013</w:t>
            </w:r>
            <w:r w:rsidR="004D3011" w:rsidRPr="004D3011">
              <w:t>–</w:t>
            </w:r>
            <w:r>
              <w:t>2014</w:t>
            </w:r>
          </w:p>
          <w:p w14:paraId="4BD0A9A4" w14:textId="77777777" w:rsidR="00FE7C53" w:rsidRDefault="00FE7C53" w:rsidP="004D3011">
            <w:r>
              <w:t>My responsibilities included dealing with customers and closing the shop and ensuring all money was accounted for at the end of the day.</w:t>
            </w:r>
          </w:p>
          <w:p w14:paraId="1F08D438" w14:textId="77777777" w:rsidR="00FC7EF0" w:rsidRDefault="00FE7C53" w:rsidP="00036450">
            <w:r>
              <w:t xml:space="preserve">This furthered my communication and people skills </w:t>
            </w:r>
            <w:r w:rsidR="00FC7EF0">
              <w:t>greatly.</w:t>
            </w:r>
          </w:p>
          <w:sdt>
            <w:sdtPr>
              <w:id w:val="1669594239"/>
              <w:placeholder>
                <w:docPart w:val="9201C503EE544CCCB0FBB81CF91E9272"/>
              </w:placeholder>
              <w:temporary/>
              <w:showingPlcHdr/>
              <w15:appearance w15:val="hidden"/>
            </w:sdtPr>
            <w:sdtEndPr/>
            <w:sdtContent>
              <w:p w14:paraId="30C22171" w14:textId="77777777" w:rsidR="00036450" w:rsidRDefault="00180329" w:rsidP="00036450">
                <w:pPr>
                  <w:pStyle w:val="Heading2"/>
                </w:pPr>
                <w:r w:rsidRPr="00F130BB">
                  <w:rPr>
                    <w:rStyle w:val="Heading2Char"/>
                    <w:b/>
                    <w:bCs/>
                    <w:caps/>
                    <w:color w:val="548AB7" w:themeColor="accent1" w:themeShade="BF"/>
                  </w:rPr>
                  <w:t>SKILLS</w:t>
                </w:r>
              </w:p>
            </w:sdtContent>
          </w:sdt>
          <w:p w14:paraId="2289AF43" w14:textId="77777777" w:rsidR="00FE7C53" w:rsidRDefault="00FE7C53" w:rsidP="00FE7C53">
            <w:pPr>
              <w:rPr>
                <w:noProof/>
                <w:color w:val="000000" w:themeColor="text1"/>
              </w:rPr>
            </w:pPr>
            <w:r>
              <w:rPr>
                <w:noProof/>
                <w:color w:val="000000" w:themeColor="text1"/>
              </w:rPr>
              <w:t>My skills include :</w:t>
            </w:r>
          </w:p>
          <w:p w14:paraId="1715748F" w14:textId="77777777" w:rsidR="00FE7C53" w:rsidRDefault="00FE7C53" w:rsidP="00FE7C53">
            <w:pPr>
              <w:rPr>
                <w:noProof/>
                <w:color w:val="000000" w:themeColor="text1"/>
              </w:rPr>
            </w:pPr>
          </w:p>
          <w:p w14:paraId="2D2555E9" w14:textId="77777777" w:rsidR="00FE7C53" w:rsidRDefault="00FE7C53" w:rsidP="00FE7C53">
            <w:pPr>
              <w:pStyle w:val="ListParagraph"/>
              <w:numPr>
                <w:ilvl w:val="0"/>
                <w:numId w:val="2"/>
              </w:numPr>
              <w:rPr>
                <w:noProof/>
                <w:color w:val="000000" w:themeColor="text1"/>
              </w:rPr>
            </w:pPr>
            <w:r>
              <w:rPr>
                <w:noProof/>
                <w:color w:val="000000" w:themeColor="text1"/>
              </w:rPr>
              <w:t>Excellent communication and people skills</w:t>
            </w:r>
            <w:r w:rsidR="00F130BB">
              <w:rPr>
                <w:noProof/>
                <w:color w:val="000000" w:themeColor="text1"/>
              </w:rPr>
              <w:t>.</w:t>
            </w:r>
          </w:p>
          <w:p w14:paraId="0C5D9BD2" w14:textId="77777777" w:rsidR="00FE7C53" w:rsidRDefault="00FE7C53" w:rsidP="00FE7C53">
            <w:pPr>
              <w:pStyle w:val="ListParagraph"/>
              <w:numPr>
                <w:ilvl w:val="0"/>
                <w:numId w:val="2"/>
              </w:numPr>
              <w:rPr>
                <w:noProof/>
                <w:color w:val="000000" w:themeColor="text1"/>
              </w:rPr>
            </w:pPr>
            <w:r>
              <w:rPr>
                <w:noProof/>
                <w:color w:val="000000" w:themeColor="text1"/>
              </w:rPr>
              <w:t>C#, HTML, Javascript, Databases</w:t>
            </w:r>
            <w:r w:rsidR="00F130BB">
              <w:rPr>
                <w:noProof/>
                <w:color w:val="000000" w:themeColor="text1"/>
              </w:rPr>
              <w:t>.</w:t>
            </w:r>
          </w:p>
          <w:p w14:paraId="7E2F8866" w14:textId="77777777" w:rsidR="00FE7C53" w:rsidRDefault="00FE7C53" w:rsidP="00FE7C53">
            <w:pPr>
              <w:pStyle w:val="ListParagraph"/>
              <w:numPr>
                <w:ilvl w:val="0"/>
                <w:numId w:val="2"/>
              </w:numPr>
              <w:rPr>
                <w:noProof/>
                <w:color w:val="000000" w:themeColor="text1"/>
              </w:rPr>
            </w:pPr>
            <w:r>
              <w:rPr>
                <w:noProof/>
                <w:color w:val="000000" w:themeColor="text1"/>
              </w:rPr>
              <w:t>Proficent Time management</w:t>
            </w:r>
            <w:r w:rsidR="00F130BB">
              <w:rPr>
                <w:noProof/>
                <w:color w:val="000000" w:themeColor="text1"/>
              </w:rPr>
              <w:t>.</w:t>
            </w:r>
          </w:p>
          <w:p w14:paraId="0090AB58" w14:textId="2CB04739" w:rsidR="00FE7C53" w:rsidRDefault="00FE7C53" w:rsidP="00FE7C53">
            <w:pPr>
              <w:pStyle w:val="ListParagraph"/>
              <w:numPr>
                <w:ilvl w:val="0"/>
                <w:numId w:val="2"/>
              </w:numPr>
              <w:rPr>
                <w:noProof/>
                <w:color w:val="000000" w:themeColor="text1"/>
              </w:rPr>
            </w:pPr>
            <w:r>
              <w:rPr>
                <w:noProof/>
                <w:color w:val="000000" w:themeColor="text1"/>
              </w:rPr>
              <w:t>A will to do any job</w:t>
            </w:r>
            <w:r w:rsidR="00813DD8">
              <w:rPr>
                <w:noProof/>
                <w:color w:val="000000" w:themeColor="text1"/>
              </w:rPr>
              <w:t xml:space="preserve"> </w:t>
            </w:r>
            <w:r>
              <w:rPr>
                <w:noProof/>
                <w:color w:val="000000" w:themeColor="text1"/>
              </w:rPr>
              <w:t>and do it well.</w:t>
            </w:r>
          </w:p>
          <w:p w14:paraId="4909ECDD" w14:textId="77777777" w:rsidR="00F130BB" w:rsidRPr="00FE7C53" w:rsidRDefault="00F130BB" w:rsidP="00FE7C53">
            <w:pPr>
              <w:pStyle w:val="ListParagraph"/>
              <w:numPr>
                <w:ilvl w:val="0"/>
                <w:numId w:val="2"/>
              </w:numPr>
              <w:rPr>
                <w:noProof/>
                <w:color w:val="000000" w:themeColor="text1"/>
              </w:rPr>
            </w:pPr>
            <w:r>
              <w:rPr>
                <w:noProof/>
                <w:color w:val="000000" w:themeColor="text1"/>
              </w:rPr>
              <w:t>ECDL For all Microsoft Office Suites.</w:t>
            </w:r>
          </w:p>
        </w:tc>
      </w:tr>
    </w:tbl>
    <w:p w14:paraId="10558D57" w14:textId="77777777" w:rsidR="008953BB" w:rsidRDefault="008953BB" w:rsidP="000C45FF">
      <w:pPr>
        <w:tabs>
          <w:tab w:val="left" w:pos="990"/>
        </w:tabs>
      </w:pPr>
    </w:p>
    <w:p w14:paraId="3D1BE9A5" w14:textId="77777777" w:rsidR="0043117B" w:rsidRDefault="008953BB" w:rsidP="009721CA">
      <w:r>
        <w:br w:type="page"/>
      </w:r>
      <w:r w:rsidR="00A67428">
        <w:rPr>
          <w:noProof/>
        </w:rPr>
        <w:lastRenderedPageBreak/>
        <mc:AlternateContent>
          <mc:Choice Requires="wps">
            <w:drawing>
              <wp:anchor distT="45720" distB="45720" distL="114300" distR="114300" simplePos="0" relativeHeight="251661312" behindDoc="0" locked="0" layoutInCell="1" allowOverlap="1" wp14:anchorId="0BCC706E" wp14:editId="3D01E189">
                <wp:simplePos x="0" y="0"/>
                <wp:positionH relativeFrom="margin">
                  <wp:align>left</wp:align>
                </wp:positionH>
                <wp:positionV relativeFrom="paragraph">
                  <wp:posOffset>591185</wp:posOffset>
                </wp:positionV>
                <wp:extent cx="2316480" cy="239268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2392680"/>
                        </a:xfrm>
                        <a:prstGeom prst="rect">
                          <a:avLst/>
                        </a:prstGeom>
                        <a:noFill/>
                        <a:ln w="9525">
                          <a:noFill/>
                          <a:miter lim="800000"/>
                          <a:headEnd/>
                          <a:tailEnd/>
                        </a:ln>
                      </wps:spPr>
                      <wps:txbx>
                        <w:txbxContent>
                          <w:p w14:paraId="2FF2BFB7" w14:textId="77777777" w:rsidR="008953BB" w:rsidRPr="008953BB" w:rsidRDefault="008953BB" w:rsidP="008953BB">
                            <w:pPr>
                              <w:pStyle w:val="Heading2"/>
                              <w:rPr>
                                <w:color w:val="548AB7" w:themeColor="accent1" w:themeShade="BF"/>
                              </w:rPr>
                            </w:pPr>
                            <w:r>
                              <w:rPr>
                                <w:color w:val="548AB7" w:themeColor="accent1" w:themeShade="BF"/>
                              </w:rPr>
                              <w:t>Referees</w:t>
                            </w:r>
                          </w:p>
                          <w:p w14:paraId="0EB19D12" w14:textId="0045416B" w:rsidR="008953BB" w:rsidRDefault="008953BB" w:rsidP="008953BB">
                            <w:r>
                              <w:t>Mr. Noel McKenna</w:t>
                            </w:r>
                            <w:r w:rsidR="00A22E4B">
                              <w:t xml:space="preserve"> </w:t>
                            </w:r>
                            <w:r>
                              <w:t>(Owner)</w:t>
                            </w:r>
                          </w:p>
                          <w:p w14:paraId="4EE3859B" w14:textId="77777777" w:rsidR="008953BB" w:rsidRDefault="008953BB" w:rsidP="008953BB">
                            <w:r>
                              <w:t>Rodeo Wreck Events,</w:t>
                            </w:r>
                          </w:p>
                          <w:p w14:paraId="09896723" w14:textId="77777777" w:rsidR="008953BB" w:rsidRDefault="008953BB" w:rsidP="008953BB">
                            <w:r>
                              <w:t>Lisgrew,</w:t>
                            </w:r>
                          </w:p>
                          <w:p w14:paraId="77466102" w14:textId="77777777" w:rsidR="008953BB" w:rsidRDefault="008953BB" w:rsidP="008953BB">
                            <w:r>
                              <w:t>Emyvale,</w:t>
                            </w:r>
                          </w:p>
                          <w:p w14:paraId="62048BE0" w14:textId="77777777" w:rsidR="008953BB" w:rsidRDefault="008953BB" w:rsidP="008953BB">
                            <w:r>
                              <w:t>Monaghan,</w:t>
                            </w:r>
                          </w:p>
                          <w:p w14:paraId="6376FDD8" w14:textId="77777777" w:rsidR="008953BB" w:rsidRDefault="00973FF6" w:rsidP="008953BB">
                            <w:r>
                              <w:t>Mob: 086326</w:t>
                            </w:r>
                            <w:r w:rsidR="008953BB">
                              <w:t>1734</w:t>
                            </w:r>
                          </w:p>
                          <w:p w14:paraId="66F52FC4" w14:textId="77777777" w:rsidR="008953BB" w:rsidRDefault="008953BB" w:rsidP="008953BB"/>
                          <w:p w14:paraId="67366C69" w14:textId="17325074" w:rsidR="008953BB" w:rsidRDefault="008953BB" w:rsidP="008953BB">
                            <w:r>
                              <w:t xml:space="preserve">Mr. </w:t>
                            </w:r>
                            <w:r w:rsidR="00973FF6">
                              <w:t>Dominic</w:t>
                            </w:r>
                            <w:r>
                              <w:t xml:space="preserve"> </w:t>
                            </w:r>
                            <w:r w:rsidR="00A22E4B">
                              <w:t>McCrory (</w:t>
                            </w:r>
                            <w:r w:rsidR="007D0508">
                              <w:t>Owner</w:t>
                            </w:r>
                            <w:r>
                              <w:t>)</w:t>
                            </w:r>
                          </w:p>
                          <w:p w14:paraId="2DE9DBCD" w14:textId="77777777" w:rsidR="00973FF6" w:rsidRDefault="00973FF6" w:rsidP="008953BB">
                            <w:pPr>
                              <w:rPr>
                                <w:rStyle w:val="lrzxr"/>
                              </w:rPr>
                            </w:pPr>
                            <w:r>
                              <w:rPr>
                                <w:rStyle w:val="lrzxr"/>
                              </w:rPr>
                              <w:t xml:space="preserve">49B Armaghlughey Rd, </w:t>
                            </w:r>
                          </w:p>
                          <w:p w14:paraId="7FA21146" w14:textId="77777777" w:rsidR="00973FF6" w:rsidRDefault="00973FF6" w:rsidP="008953BB">
                            <w:pPr>
                              <w:rPr>
                                <w:rStyle w:val="lrzxr"/>
                              </w:rPr>
                            </w:pPr>
                            <w:r>
                              <w:rPr>
                                <w:rStyle w:val="lrzxr"/>
                              </w:rPr>
                              <w:t xml:space="preserve">Aughnacloy, </w:t>
                            </w:r>
                          </w:p>
                          <w:p w14:paraId="077DA76A" w14:textId="77777777" w:rsidR="00973FF6" w:rsidRDefault="00973FF6" w:rsidP="008953BB">
                            <w:pPr>
                              <w:rPr>
                                <w:rStyle w:val="lrzxr"/>
                              </w:rPr>
                            </w:pPr>
                            <w:r>
                              <w:rPr>
                                <w:rStyle w:val="lrzxr"/>
                              </w:rPr>
                              <w:t>Dungannon BT69 6DN, UK</w:t>
                            </w:r>
                          </w:p>
                          <w:p w14:paraId="7A8C4015" w14:textId="77777777" w:rsidR="008953BB" w:rsidRPr="008953BB" w:rsidRDefault="00973FF6" w:rsidP="008953BB">
                            <w:r>
                              <w:t>Mob :</w:t>
                            </w:r>
                            <w:r w:rsidR="008953BB">
                              <w:t xml:space="preserve"> </w:t>
                            </w:r>
                            <w:hyperlink r:id="rId13" w:tooltip="Call via Hangouts" w:history="1">
                              <w:r w:rsidRPr="00973FF6">
                                <w:t>+44 28 8555 7790</w:t>
                              </w:r>
                            </w:hyperlink>
                          </w:p>
                          <w:p w14:paraId="718356C5" w14:textId="77777777" w:rsidR="008953BB" w:rsidRDefault="008953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CC706E" id="_x0000_t202" coordsize="21600,21600" o:spt="202" path="m,l,21600r21600,l21600,xe">
                <v:stroke joinstyle="miter"/>
                <v:path gradientshapeok="t" o:connecttype="rect"/>
              </v:shapetype>
              <v:shape id="Text Box 2" o:spid="_x0000_s1026" type="#_x0000_t202" style="position:absolute;margin-left:0;margin-top:46.55pt;width:182.4pt;height:188.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" filled="f" stroked="f">
                <v:textbox>
                  <w:txbxContent>
                    <w:p w14:paraId="2FF2BFB7" w14:textId="77777777" w:rsidR="008953BB" w:rsidRPr="008953BB" w:rsidRDefault="008953BB" w:rsidP="008953BB">
                      <w:pPr>
                        <w:pStyle w:val="Heading2"/>
                        <w:rPr>
                          <w:color w:val="548AB7" w:themeColor="accent1" w:themeShade="BF"/>
                        </w:rPr>
                      </w:pPr>
                      <w:r>
                        <w:rPr>
                          <w:color w:val="548AB7" w:themeColor="accent1" w:themeShade="BF"/>
                        </w:rPr>
                        <w:t>Referees</w:t>
                      </w:r>
                    </w:p>
                    <w:p w14:paraId="0EB19D12" w14:textId="0045416B" w:rsidR="008953BB" w:rsidRDefault="008953BB" w:rsidP="008953BB">
                      <w:r>
                        <w:t>Mr. Noel McKenna</w:t>
                      </w:r>
                      <w:r w:rsidR="00A22E4B">
                        <w:t xml:space="preserve"> </w:t>
                      </w:r>
                      <w:r>
                        <w:t>(Owner)</w:t>
                      </w:r>
                    </w:p>
                    <w:p w14:paraId="4EE3859B" w14:textId="77777777" w:rsidR="008953BB" w:rsidRDefault="008953BB" w:rsidP="008953BB">
                      <w:r>
                        <w:t>Rodeo Wreck Events,</w:t>
                      </w:r>
                    </w:p>
                    <w:p w14:paraId="09896723" w14:textId="77777777" w:rsidR="008953BB" w:rsidRDefault="008953BB" w:rsidP="008953BB">
                      <w:r>
                        <w:t>Lisgrew,</w:t>
                      </w:r>
                    </w:p>
                    <w:p w14:paraId="77466102" w14:textId="77777777" w:rsidR="008953BB" w:rsidRDefault="008953BB" w:rsidP="008953BB">
                      <w:r>
                        <w:t>Emyvale,</w:t>
                      </w:r>
                    </w:p>
                    <w:p w14:paraId="62048BE0" w14:textId="77777777" w:rsidR="008953BB" w:rsidRDefault="008953BB" w:rsidP="008953BB">
                      <w:r>
                        <w:t>Monaghan,</w:t>
                      </w:r>
                    </w:p>
                    <w:p w14:paraId="6376FDD8" w14:textId="77777777" w:rsidR="008953BB" w:rsidRDefault="00973FF6" w:rsidP="008953BB">
                      <w:r>
                        <w:t>Mob: 086326</w:t>
                      </w:r>
                      <w:r w:rsidR="008953BB">
                        <w:t>1734</w:t>
                      </w:r>
                    </w:p>
                    <w:p w14:paraId="66F52FC4" w14:textId="77777777" w:rsidR="008953BB" w:rsidRDefault="008953BB" w:rsidP="008953BB"/>
                    <w:p w14:paraId="67366C69" w14:textId="17325074" w:rsidR="008953BB" w:rsidRDefault="008953BB" w:rsidP="008953BB">
                      <w:r>
                        <w:t xml:space="preserve">Mr. </w:t>
                      </w:r>
                      <w:r w:rsidR="00973FF6">
                        <w:t>Dominic</w:t>
                      </w:r>
                      <w:r>
                        <w:t xml:space="preserve"> </w:t>
                      </w:r>
                      <w:r w:rsidR="00A22E4B">
                        <w:t>McCrory (</w:t>
                      </w:r>
                      <w:r w:rsidR="007D0508">
                        <w:t>Owner</w:t>
                      </w:r>
                      <w:r>
                        <w:t>)</w:t>
                      </w:r>
                    </w:p>
                    <w:p w14:paraId="2DE9DBCD" w14:textId="77777777" w:rsidR="00973FF6" w:rsidRDefault="00973FF6" w:rsidP="008953BB">
                      <w:pPr>
                        <w:rPr>
                          <w:rStyle w:val="lrzxr"/>
                        </w:rPr>
                      </w:pPr>
                      <w:r>
                        <w:rPr>
                          <w:rStyle w:val="lrzxr"/>
                        </w:rPr>
                        <w:t xml:space="preserve">49B Armaghlughey Rd, </w:t>
                      </w:r>
                    </w:p>
                    <w:p w14:paraId="7FA21146" w14:textId="77777777" w:rsidR="00973FF6" w:rsidRDefault="00973FF6" w:rsidP="008953BB">
                      <w:pPr>
                        <w:rPr>
                          <w:rStyle w:val="lrzxr"/>
                        </w:rPr>
                      </w:pPr>
                      <w:r>
                        <w:rPr>
                          <w:rStyle w:val="lrzxr"/>
                        </w:rPr>
                        <w:t xml:space="preserve">Aughnacloy, </w:t>
                      </w:r>
                    </w:p>
                    <w:p w14:paraId="077DA76A" w14:textId="77777777" w:rsidR="00973FF6" w:rsidRDefault="00973FF6" w:rsidP="008953BB">
                      <w:pPr>
                        <w:rPr>
                          <w:rStyle w:val="lrzxr"/>
                        </w:rPr>
                      </w:pPr>
                      <w:r>
                        <w:rPr>
                          <w:rStyle w:val="lrzxr"/>
                        </w:rPr>
                        <w:t>Dungannon BT69 6DN, UK</w:t>
                      </w:r>
                    </w:p>
                    <w:p w14:paraId="7A8C4015" w14:textId="77777777" w:rsidR="008953BB" w:rsidRPr="008953BB" w:rsidRDefault="00973FF6" w:rsidP="008953BB">
                      <w:r>
                        <w:t>Mob :</w:t>
                      </w:r>
                      <w:r w:rsidR="008953BB">
                        <w:t xml:space="preserve"> </w:t>
                      </w:r>
                      <w:hyperlink r:id="rId14" w:tooltip="Call via Hangouts" w:history="1">
                        <w:r w:rsidRPr="00973FF6">
                          <w:t>+44 28 8555 7790</w:t>
                        </w:r>
                      </w:hyperlink>
                    </w:p>
                    <w:p w14:paraId="718356C5" w14:textId="77777777" w:rsidR="008953BB" w:rsidRDefault="008953BB"/>
                  </w:txbxContent>
                </v:textbox>
                <w10:wrap type="square" anchorx="margin"/>
              </v:shape>
            </w:pict>
          </mc:Fallback>
        </mc:AlternateContent>
      </w:r>
      <w:r w:rsidR="00DB0632">
        <w:rPr>
          <w:noProof/>
        </w:rPr>
        <mc:AlternateContent>
          <mc:Choice Requires="wps">
            <w:drawing>
              <wp:anchor distT="45720" distB="45720" distL="114300" distR="114300" simplePos="0" relativeHeight="251659264" behindDoc="0" locked="0" layoutInCell="1" allowOverlap="1" wp14:anchorId="0C3619BE" wp14:editId="128640C1">
                <wp:simplePos x="0" y="0"/>
                <wp:positionH relativeFrom="margin">
                  <wp:align>right</wp:align>
                </wp:positionH>
                <wp:positionV relativeFrom="paragraph">
                  <wp:posOffset>583565</wp:posOffset>
                </wp:positionV>
                <wp:extent cx="4015740" cy="115824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158240"/>
                        </a:xfrm>
                        <a:prstGeom prst="rect">
                          <a:avLst/>
                        </a:prstGeom>
                        <a:solidFill>
                          <a:srgbClr val="FFFFFF"/>
                        </a:solidFill>
                        <a:ln w="9525">
                          <a:solidFill>
                            <a:schemeClr val="bg1"/>
                          </a:solidFill>
                          <a:miter lim="800000"/>
                          <a:headEnd/>
                          <a:tailEnd/>
                        </a:ln>
                      </wps:spPr>
                      <wps:txbx>
                        <w:txbxContent>
                          <w:p w14:paraId="05D55DE9" w14:textId="77777777" w:rsidR="008953BB" w:rsidRPr="008953BB" w:rsidRDefault="008953BB" w:rsidP="008953BB">
                            <w:pPr>
                              <w:pStyle w:val="Heading2"/>
                              <w:rPr>
                                <w:color w:val="548AB7" w:themeColor="accent1" w:themeShade="BF"/>
                              </w:rPr>
                            </w:pPr>
                            <w:r w:rsidRPr="008953BB">
                              <w:rPr>
                                <w:color w:val="548AB7" w:themeColor="accent1" w:themeShade="BF"/>
                              </w:rPr>
                              <w:t>Achievments</w:t>
                            </w:r>
                          </w:p>
                          <w:p w14:paraId="65805BA7" w14:textId="77777777" w:rsidR="008953BB" w:rsidRPr="008953BB" w:rsidRDefault="008953BB" w:rsidP="008953BB">
                            <w:pPr>
                              <w:pStyle w:val="ListParagraph"/>
                              <w:numPr>
                                <w:ilvl w:val="0"/>
                                <w:numId w:val="3"/>
                              </w:numPr>
                            </w:pPr>
                            <w:r w:rsidRPr="008953BB">
                              <w:t>Meithal Program, St Macartans College 2014</w:t>
                            </w:r>
                          </w:p>
                          <w:p w14:paraId="084915B9" w14:textId="77777777" w:rsidR="008953BB" w:rsidRPr="008953BB" w:rsidRDefault="008953BB" w:rsidP="008953BB">
                            <w:pPr>
                              <w:pStyle w:val="ListParagraph"/>
                              <w:numPr>
                                <w:ilvl w:val="0"/>
                                <w:numId w:val="3"/>
                              </w:numPr>
                            </w:pPr>
                            <w:r w:rsidRPr="008953BB">
                              <w:t>Team Captain, St Macartans College Law Team, 2014</w:t>
                            </w:r>
                          </w:p>
                          <w:p w14:paraId="76D31DF0" w14:textId="479815DA" w:rsidR="008953BB" w:rsidRDefault="008953BB" w:rsidP="008953BB">
                            <w:pPr>
                              <w:pStyle w:val="ListParagraph"/>
                              <w:numPr>
                                <w:ilvl w:val="0"/>
                                <w:numId w:val="3"/>
                              </w:numPr>
                            </w:pPr>
                            <w:r w:rsidRPr="008953BB">
                              <w:t>Student Mentor Programme, IT Sligo 201</w:t>
                            </w:r>
                            <w:r w:rsidR="00D3024F">
                              <w:t>6</w:t>
                            </w:r>
                            <w:r>
                              <w:t xml:space="preserve"> &amp; 2018</w:t>
                            </w:r>
                          </w:p>
                          <w:p w14:paraId="1C30882F" w14:textId="77777777" w:rsidR="008953BB" w:rsidRPr="008953BB" w:rsidRDefault="008953BB" w:rsidP="008953BB">
                            <w:pPr>
                              <w:pStyle w:val="ListParagraph"/>
                              <w:numPr>
                                <w:ilvl w:val="0"/>
                                <w:numId w:val="3"/>
                              </w:numPr>
                            </w:pPr>
                            <w:r>
                              <w:t>Ulster 3</w:t>
                            </w:r>
                            <w:r w:rsidRPr="008953BB">
                              <w:rPr>
                                <w:vertAlign w:val="superscript"/>
                              </w:rPr>
                              <w:t>rd</w:t>
                            </w:r>
                            <w:r>
                              <w:t xml:space="preserve"> Place Champion in 100m Sprints 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619BE" id="_x0000_s1027" type="#_x0000_t202" style="position:absolute;margin-left:265pt;margin-top:45.95pt;width:316.2pt;height:91.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" strokecolor="white [3212]">
                <v:textbox>
                  <w:txbxContent>
                    <w:p w14:paraId="05D55DE9" w14:textId="77777777" w:rsidR="008953BB" w:rsidRPr="008953BB" w:rsidRDefault="008953BB" w:rsidP="008953BB">
                      <w:pPr>
                        <w:pStyle w:val="Heading2"/>
                        <w:rPr>
                          <w:color w:val="548AB7" w:themeColor="accent1" w:themeShade="BF"/>
                        </w:rPr>
                      </w:pPr>
                      <w:r w:rsidRPr="008953BB">
                        <w:rPr>
                          <w:color w:val="548AB7" w:themeColor="accent1" w:themeShade="BF"/>
                        </w:rPr>
                        <w:t>Achievments</w:t>
                      </w:r>
                    </w:p>
                    <w:p w14:paraId="65805BA7" w14:textId="77777777" w:rsidR="008953BB" w:rsidRPr="008953BB" w:rsidRDefault="008953BB" w:rsidP="008953BB">
                      <w:pPr>
                        <w:pStyle w:val="ListParagraph"/>
                        <w:numPr>
                          <w:ilvl w:val="0"/>
                          <w:numId w:val="3"/>
                        </w:numPr>
                      </w:pPr>
                      <w:r w:rsidRPr="008953BB">
                        <w:t>Meithal Program, St Macartans College 2014</w:t>
                      </w:r>
                    </w:p>
                    <w:p w14:paraId="084915B9" w14:textId="77777777" w:rsidR="008953BB" w:rsidRPr="008953BB" w:rsidRDefault="008953BB" w:rsidP="008953BB">
                      <w:pPr>
                        <w:pStyle w:val="ListParagraph"/>
                        <w:numPr>
                          <w:ilvl w:val="0"/>
                          <w:numId w:val="3"/>
                        </w:numPr>
                      </w:pPr>
                      <w:r w:rsidRPr="008953BB">
                        <w:t>Team Captain, St Macartans College Law Team, 2014</w:t>
                      </w:r>
                    </w:p>
                    <w:p w14:paraId="76D31DF0" w14:textId="479815DA" w:rsidR="008953BB" w:rsidRDefault="008953BB" w:rsidP="008953BB">
                      <w:pPr>
                        <w:pStyle w:val="ListParagraph"/>
                        <w:numPr>
                          <w:ilvl w:val="0"/>
                          <w:numId w:val="3"/>
                        </w:numPr>
                      </w:pPr>
                      <w:r w:rsidRPr="008953BB">
                        <w:t>Student Mentor Programme, IT Sligo 201</w:t>
                      </w:r>
                      <w:r w:rsidR="00D3024F">
                        <w:t>6</w:t>
                      </w:r>
                      <w:r>
                        <w:t xml:space="preserve"> &amp; 2018</w:t>
                      </w:r>
                    </w:p>
                    <w:p w14:paraId="1C30882F" w14:textId="77777777" w:rsidR="008953BB" w:rsidRPr="008953BB" w:rsidRDefault="008953BB" w:rsidP="008953BB">
                      <w:pPr>
                        <w:pStyle w:val="ListParagraph"/>
                        <w:numPr>
                          <w:ilvl w:val="0"/>
                          <w:numId w:val="3"/>
                        </w:numPr>
                      </w:pPr>
                      <w:r>
                        <w:t>Ulster 3</w:t>
                      </w:r>
                      <w:r w:rsidRPr="008953BB">
                        <w:rPr>
                          <w:vertAlign w:val="superscript"/>
                        </w:rPr>
                        <w:t>rd</w:t>
                      </w:r>
                      <w:r>
                        <w:t xml:space="preserve"> Place Champion in 100m Sprints 2014</w:t>
                      </w:r>
                    </w:p>
                  </w:txbxContent>
                </v:textbox>
                <w10:wrap type="square" anchorx="margin"/>
              </v:shape>
            </w:pict>
          </mc:Fallback>
        </mc:AlternateContent>
      </w:r>
    </w:p>
    <w:sectPr w:rsidR="0043117B" w:rsidSect="000C45FF">
      <w:headerReference w:type="default" r:id="rId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D2881" w14:textId="77777777" w:rsidR="0043742D" w:rsidRDefault="0043742D" w:rsidP="000C45FF">
      <w:r>
        <w:separator/>
      </w:r>
    </w:p>
  </w:endnote>
  <w:endnote w:type="continuationSeparator" w:id="0">
    <w:p w14:paraId="3FBCBB8A" w14:textId="77777777" w:rsidR="0043742D" w:rsidRDefault="0043742D"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5D916" w14:textId="77777777" w:rsidR="0043742D" w:rsidRDefault="0043742D" w:rsidP="000C45FF">
      <w:r>
        <w:separator/>
      </w:r>
    </w:p>
  </w:footnote>
  <w:footnote w:type="continuationSeparator" w:id="0">
    <w:p w14:paraId="38FD2443" w14:textId="77777777" w:rsidR="0043742D" w:rsidRDefault="0043742D"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6488E" w14:textId="77777777" w:rsidR="000C45FF" w:rsidRDefault="000C45FF">
    <w:pPr>
      <w:pStyle w:val="Header"/>
    </w:pPr>
    <w:r>
      <w:rPr>
        <w:noProof/>
      </w:rPr>
      <w:drawing>
        <wp:anchor distT="0" distB="0" distL="114300" distR="114300" simplePos="0" relativeHeight="251658240" behindDoc="1" locked="0" layoutInCell="1" allowOverlap="1" wp14:anchorId="150611E7" wp14:editId="24E99480">
          <wp:simplePos x="0" y="0"/>
          <wp:positionH relativeFrom="page">
            <wp:align>center</wp:align>
          </wp:positionH>
          <wp:positionV relativeFrom="page">
            <wp:align>center</wp:align>
          </wp:positionV>
          <wp:extent cx="7260336" cy="9628632"/>
          <wp:effectExtent l="0" t="0" r="0" b="0"/>
          <wp:wrapNone/>
          <wp:docPr id="3" name="Graphic 3" descr="decorativ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E6176C"/>
    <w:multiLevelType w:val="hybridMultilevel"/>
    <w:tmpl w:val="4FDAEE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E5D492A"/>
    <w:multiLevelType w:val="hybridMultilevel"/>
    <w:tmpl w:val="3ED4AA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2205C42"/>
    <w:multiLevelType w:val="hybridMultilevel"/>
    <w:tmpl w:val="1A72E5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726"/>
    <w:rsid w:val="0003149A"/>
    <w:rsid w:val="00036450"/>
    <w:rsid w:val="000C45FF"/>
    <w:rsid w:val="000E3FD1"/>
    <w:rsid w:val="00112054"/>
    <w:rsid w:val="001525E1"/>
    <w:rsid w:val="00180329"/>
    <w:rsid w:val="0019001F"/>
    <w:rsid w:val="001A74A5"/>
    <w:rsid w:val="001B2ABD"/>
    <w:rsid w:val="001E0391"/>
    <w:rsid w:val="001E1759"/>
    <w:rsid w:val="001F1ECC"/>
    <w:rsid w:val="002400EB"/>
    <w:rsid w:val="00256CF7"/>
    <w:rsid w:val="0030481B"/>
    <w:rsid w:val="0037121F"/>
    <w:rsid w:val="004071FC"/>
    <w:rsid w:val="0043742D"/>
    <w:rsid w:val="00445947"/>
    <w:rsid w:val="004813B3"/>
    <w:rsid w:val="00496591"/>
    <w:rsid w:val="004C63E4"/>
    <w:rsid w:val="004D3011"/>
    <w:rsid w:val="005262AC"/>
    <w:rsid w:val="005A06A3"/>
    <w:rsid w:val="005E39D5"/>
    <w:rsid w:val="00600670"/>
    <w:rsid w:val="0062123A"/>
    <w:rsid w:val="00646E75"/>
    <w:rsid w:val="006771D0"/>
    <w:rsid w:val="00715FCB"/>
    <w:rsid w:val="00743101"/>
    <w:rsid w:val="007867A0"/>
    <w:rsid w:val="007927F5"/>
    <w:rsid w:val="007D0508"/>
    <w:rsid w:val="00802CA0"/>
    <w:rsid w:val="00813DD8"/>
    <w:rsid w:val="00831986"/>
    <w:rsid w:val="008953BB"/>
    <w:rsid w:val="009721CA"/>
    <w:rsid w:val="00973FF6"/>
    <w:rsid w:val="00A12A96"/>
    <w:rsid w:val="00A2118D"/>
    <w:rsid w:val="00A22E4B"/>
    <w:rsid w:val="00A67428"/>
    <w:rsid w:val="00AD76E2"/>
    <w:rsid w:val="00B20152"/>
    <w:rsid w:val="00B70850"/>
    <w:rsid w:val="00BD6864"/>
    <w:rsid w:val="00BE4726"/>
    <w:rsid w:val="00C066B6"/>
    <w:rsid w:val="00C27C13"/>
    <w:rsid w:val="00C37BA1"/>
    <w:rsid w:val="00C4674C"/>
    <w:rsid w:val="00C506CF"/>
    <w:rsid w:val="00C72BED"/>
    <w:rsid w:val="00C80FFD"/>
    <w:rsid w:val="00C9578B"/>
    <w:rsid w:val="00D2522B"/>
    <w:rsid w:val="00D3024F"/>
    <w:rsid w:val="00D5459D"/>
    <w:rsid w:val="00D64407"/>
    <w:rsid w:val="00DB0632"/>
    <w:rsid w:val="00DD172A"/>
    <w:rsid w:val="00E25A26"/>
    <w:rsid w:val="00E4381A"/>
    <w:rsid w:val="00E46D41"/>
    <w:rsid w:val="00E55D74"/>
    <w:rsid w:val="00F130BB"/>
    <w:rsid w:val="00F60274"/>
    <w:rsid w:val="00F61E06"/>
    <w:rsid w:val="00F77FB9"/>
    <w:rsid w:val="00FB068F"/>
    <w:rsid w:val="00FC7EF0"/>
    <w:rsid w:val="00FE7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92AEA"/>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atentStyles>
  <w:style w:type="paragraph" w:default="1" w:styleId="Normal">
    <w:name w:val="Normal"/>
    <w:qFormat/>
    <w:rsid w:val="00C37BA1"/>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C37BA1"/>
    <w:rPr>
      <w:color w:val="DD8047" w:themeColor="accent2"/>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paragraph" w:styleId="ListParagraph">
    <w:name w:val="List Paragraph"/>
    <w:basedOn w:val="Normal"/>
    <w:uiPriority w:val="34"/>
    <w:semiHidden/>
    <w:qFormat/>
    <w:rsid w:val="00FE7C53"/>
    <w:pPr>
      <w:ind w:left="720"/>
      <w:contextualSpacing/>
    </w:pPr>
  </w:style>
  <w:style w:type="character" w:customStyle="1" w:styleId="lrzxr">
    <w:name w:val="lrzxr"/>
    <w:basedOn w:val="DefaultParagraphFont"/>
    <w:rsid w:val="00973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605896">
      <w:bodyDiv w:val="1"/>
      <w:marLeft w:val="0"/>
      <w:marRight w:val="0"/>
      <w:marTop w:val="0"/>
      <w:marBottom w:val="0"/>
      <w:divBdr>
        <w:top w:val="none" w:sz="0" w:space="0" w:color="auto"/>
        <w:left w:val="none" w:sz="0" w:space="0" w:color="auto"/>
        <w:bottom w:val="none" w:sz="0" w:space="0" w:color="auto"/>
        <w:right w:val="none" w:sz="0" w:space="0" w:color="auto"/>
      </w:divBdr>
    </w:div>
    <w:div w:id="212207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google.com/search?q=mccrory+engineering&amp;ie=utf-8&amp;oe=utf-8&amp;client=firefox-b-ab"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linkedin.com/in/chris-kelly-154b06133/"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CrizzyK10" TargetMode="External"/><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google.com/search?q=mccrory+engineering&amp;ie=utf-8&amp;oe=utf-8&amp;client=firefox-b-ab"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A5BA0144A0E4622BCD487E8C0B7A5C9"/>
        <w:category>
          <w:name w:val="General"/>
          <w:gallery w:val="placeholder"/>
        </w:category>
        <w:types>
          <w:type w:val="bbPlcHdr"/>
        </w:types>
        <w:behaviors>
          <w:behavior w:val="content"/>
        </w:behaviors>
        <w:guid w:val="{87A1D2B3-89CF-47D1-BE91-83CB60832763}"/>
      </w:docPartPr>
      <w:docPartBody>
        <w:p w:rsidR="001A3285" w:rsidRDefault="007E0BB7">
          <w:pPr>
            <w:pStyle w:val="8A5BA0144A0E4622BCD487E8C0B7A5C9"/>
          </w:pPr>
          <w:r w:rsidRPr="00D5459D">
            <w:t>Profile</w:t>
          </w:r>
        </w:p>
      </w:docPartBody>
    </w:docPart>
    <w:docPart>
      <w:docPartPr>
        <w:name w:val="F7E89D27E73344F18FD66669B83E400D"/>
        <w:category>
          <w:name w:val="General"/>
          <w:gallery w:val="placeholder"/>
        </w:category>
        <w:types>
          <w:type w:val="bbPlcHdr"/>
        </w:types>
        <w:behaviors>
          <w:behavior w:val="content"/>
        </w:behaviors>
        <w:guid w:val="{EA3F17BD-A420-4913-A3D3-762A9DFCEB51}"/>
      </w:docPartPr>
      <w:docPartBody>
        <w:p w:rsidR="001A3285" w:rsidRDefault="007E0BB7">
          <w:pPr>
            <w:pStyle w:val="F7E89D27E73344F18FD66669B83E400D"/>
          </w:pPr>
          <w:r w:rsidRPr="00036450">
            <w:t>CONTACT</w:t>
          </w:r>
        </w:p>
      </w:docPartBody>
    </w:docPart>
    <w:docPart>
      <w:docPartPr>
        <w:name w:val="1586AE34D495455891C9CC02E25DA536"/>
        <w:category>
          <w:name w:val="General"/>
          <w:gallery w:val="placeholder"/>
        </w:category>
        <w:types>
          <w:type w:val="bbPlcHdr"/>
        </w:types>
        <w:behaviors>
          <w:behavior w:val="content"/>
        </w:behaviors>
        <w:guid w:val="{98025FA0-E7F9-4E49-A522-294D318DE347}"/>
      </w:docPartPr>
      <w:docPartBody>
        <w:p w:rsidR="001A3285" w:rsidRDefault="007E0BB7">
          <w:pPr>
            <w:pStyle w:val="1586AE34D495455891C9CC02E25DA536"/>
          </w:pPr>
          <w:r w:rsidRPr="004D3011">
            <w:t>PHONE:</w:t>
          </w:r>
        </w:p>
      </w:docPartBody>
    </w:docPart>
    <w:docPart>
      <w:docPartPr>
        <w:name w:val="04EC277EDA8244948A92CCE64C14D588"/>
        <w:category>
          <w:name w:val="General"/>
          <w:gallery w:val="placeholder"/>
        </w:category>
        <w:types>
          <w:type w:val="bbPlcHdr"/>
        </w:types>
        <w:behaviors>
          <w:behavior w:val="content"/>
        </w:behaviors>
        <w:guid w:val="{85F94AE1-B431-4274-AA92-2E68AC077E1B}"/>
      </w:docPartPr>
      <w:docPartBody>
        <w:p w:rsidR="001A3285" w:rsidRDefault="007E0BB7">
          <w:pPr>
            <w:pStyle w:val="04EC277EDA8244948A92CCE64C14D588"/>
          </w:pPr>
          <w:r w:rsidRPr="004D3011">
            <w:t>WEBSITE:</w:t>
          </w:r>
        </w:p>
      </w:docPartBody>
    </w:docPart>
    <w:docPart>
      <w:docPartPr>
        <w:name w:val="B7124B86A2E34C9499083118B374BC73"/>
        <w:category>
          <w:name w:val="General"/>
          <w:gallery w:val="placeholder"/>
        </w:category>
        <w:types>
          <w:type w:val="bbPlcHdr"/>
        </w:types>
        <w:behaviors>
          <w:behavior w:val="content"/>
        </w:behaviors>
        <w:guid w:val="{0C667D0F-E1AC-491C-AF97-40B7A62D3075}"/>
      </w:docPartPr>
      <w:docPartBody>
        <w:p w:rsidR="001A3285" w:rsidRDefault="007E0BB7">
          <w:pPr>
            <w:pStyle w:val="B7124B86A2E34C9499083118B374BC73"/>
          </w:pPr>
          <w:r w:rsidRPr="004D3011">
            <w:t>HOBBIES</w:t>
          </w:r>
        </w:p>
      </w:docPartBody>
    </w:docPart>
    <w:docPart>
      <w:docPartPr>
        <w:name w:val="A9D2C0D9740C4400BA5D6594BD6D6DC7"/>
        <w:category>
          <w:name w:val="General"/>
          <w:gallery w:val="placeholder"/>
        </w:category>
        <w:types>
          <w:type w:val="bbPlcHdr"/>
        </w:types>
        <w:behaviors>
          <w:behavior w:val="content"/>
        </w:behaviors>
        <w:guid w:val="{8B62DC5A-1570-479D-8CB7-629682EE37D8}"/>
      </w:docPartPr>
      <w:docPartBody>
        <w:p w:rsidR="001A3285" w:rsidRDefault="007E0BB7">
          <w:pPr>
            <w:pStyle w:val="A9D2C0D9740C4400BA5D6594BD6D6DC7"/>
          </w:pPr>
          <w:r w:rsidRPr="00036450">
            <w:t>EDUCATION</w:t>
          </w:r>
        </w:p>
      </w:docPartBody>
    </w:docPart>
    <w:docPart>
      <w:docPartPr>
        <w:name w:val="DED074D6BC9746F9A178A8DD5DBAD578"/>
        <w:category>
          <w:name w:val="General"/>
          <w:gallery w:val="placeholder"/>
        </w:category>
        <w:types>
          <w:type w:val="bbPlcHdr"/>
        </w:types>
        <w:behaviors>
          <w:behavior w:val="content"/>
        </w:behaviors>
        <w:guid w:val="{057134B2-DC6F-4580-9F5C-C3EA7D70E48E}"/>
      </w:docPartPr>
      <w:docPartBody>
        <w:p w:rsidR="001A3285" w:rsidRDefault="007E0BB7">
          <w:pPr>
            <w:pStyle w:val="DED074D6BC9746F9A178A8DD5DBAD578"/>
          </w:pPr>
          <w:r w:rsidRPr="00036450">
            <w:t>WORK EXPERIENCE</w:t>
          </w:r>
        </w:p>
      </w:docPartBody>
    </w:docPart>
    <w:docPart>
      <w:docPartPr>
        <w:name w:val="9201C503EE544CCCB0FBB81CF91E9272"/>
        <w:category>
          <w:name w:val="General"/>
          <w:gallery w:val="placeholder"/>
        </w:category>
        <w:types>
          <w:type w:val="bbPlcHdr"/>
        </w:types>
        <w:behaviors>
          <w:behavior w:val="content"/>
        </w:behaviors>
        <w:guid w:val="{C1078379-300C-4403-AFD6-2290CD0EFC63}"/>
      </w:docPartPr>
      <w:docPartBody>
        <w:p w:rsidR="001A3285" w:rsidRDefault="007E0BB7">
          <w:pPr>
            <w:pStyle w:val="9201C503EE544CCCB0FBB81CF91E9272"/>
          </w:pPr>
          <w:r w:rsidRPr="00036450">
            <w:rPr>
              <w:rStyle w:val="Heading2Char"/>
            </w:rPr>
            <w:t>SKILLS</w:t>
          </w:r>
        </w:p>
      </w:docPartBody>
    </w:docPart>
    <w:docPart>
      <w:docPartPr>
        <w:name w:val="79B561DA54E74AA1AEDABE4D06497128"/>
        <w:category>
          <w:name w:val="General"/>
          <w:gallery w:val="placeholder"/>
        </w:category>
        <w:types>
          <w:type w:val="bbPlcHdr"/>
        </w:types>
        <w:behaviors>
          <w:behavior w:val="content"/>
        </w:behaviors>
        <w:guid w:val="{66097EF3-C608-44ED-8C4C-59E93FFCC7A1}"/>
      </w:docPartPr>
      <w:docPartBody>
        <w:p w:rsidR="001A3285" w:rsidRDefault="009A7027" w:rsidP="009A7027">
          <w:pPr>
            <w:pStyle w:val="79B561DA54E74AA1AEDABE4D06497128"/>
          </w:pPr>
          <w:r w:rsidRPr="004D3011">
            <w:t>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027"/>
    <w:rsid w:val="001A3285"/>
    <w:rsid w:val="005E6CCD"/>
    <w:rsid w:val="007E0BB7"/>
    <w:rsid w:val="009A7027"/>
    <w:rsid w:val="00AA4ADA"/>
    <w:rsid w:val="00CD6CA7"/>
    <w:rsid w:val="00EA2E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AACB9368054B51834C914EA204FF7B">
    <w:name w:val="DEAACB9368054B51834C914EA204FF7B"/>
  </w:style>
  <w:style w:type="paragraph" w:customStyle="1" w:styleId="AF3DA74DB59B439A92E419378B4C3747">
    <w:name w:val="AF3DA74DB59B439A92E419378B4C3747"/>
  </w:style>
  <w:style w:type="paragraph" w:customStyle="1" w:styleId="8A5BA0144A0E4622BCD487E8C0B7A5C9">
    <w:name w:val="8A5BA0144A0E4622BCD487E8C0B7A5C9"/>
  </w:style>
  <w:style w:type="paragraph" w:customStyle="1" w:styleId="76032FBE64A743018387930D2774CBC3">
    <w:name w:val="76032FBE64A743018387930D2774CBC3"/>
  </w:style>
  <w:style w:type="paragraph" w:customStyle="1" w:styleId="F7E89D27E73344F18FD66669B83E400D">
    <w:name w:val="F7E89D27E73344F18FD66669B83E400D"/>
  </w:style>
  <w:style w:type="paragraph" w:customStyle="1" w:styleId="1586AE34D495455891C9CC02E25DA536">
    <w:name w:val="1586AE34D495455891C9CC02E25DA536"/>
  </w:style>
  <w:style w:type="paragraph" w:customStyle="1" w:styleId="D00AEFCA8096499AAE1CC519402EEC1E">
    <w:name w:val="D00AEFCA8096499AAE1CC519402EEC1E"/>
  </w:style>
  <w:style w:type="paragraph" w:customStyle="1" w:styleId="04EC277EDA8244948A92CCE64C14D588">
    <w:name w:val="04EC277EDA8244948A92CCE64C14D588"/>
  </w:style>
  <w:style w:type="paragraph" w:customStyle="1" w:styleId="DFB1D002BE2041939A25E1B3065EDAA8">
    <w:name w:val="DFB1D002BE2041939A25E1B3065EDAA8"/>
  </w:style>
  <w:style w:type="paragraph" w:customStyle="1" w:styleId="68C74E53435D4EA0B4FB2BC20ADE7ABD">
    <w:name w:val="68C74E53435D4EA0B4FB2BC20ADE7ABD"/>
  </w:style>
  <w:style w:type="character" w:styleId="Hyperlink">
    <w:name w:val="Hyperlink"/>
    <w:basedOn w:val="DefaultParagraphFont"/>
    <w:uiPriority w:val="99"/>
    <w:unhideWhenUsed/>
    <w:rPr>
      <w:color w:val="ED7D31" w:themeColor="accent2"/>
      <w:u w:val="single"/>
    </w:rPr>
  </w:style>
  <w:style w:type="paragraph" w:customStyle="1" w:styleId="DF0A7BC0C1B948489181FDC1E220EB07">
    <w:name w:val="DF0A7BC0C1B948489181FDC1E220EB07"/>
  </w:style>
  <w:style w:type="paragraph" w:customStyle="1" w:styleId="B7124B86A2E34C9499083118B374BC73">
    <w:name w:val="B7124B86A2E34C9499083118B374BC73"/>
  </w:style>
  <w:style w:type="paragraph" w:customStyle="1" w:styleId="0433A159313A4A299400542E926DC0FE">
    <w:name w:val="0433A159313A4A299400542E926DC0FE"/>
  </w:style>
  <w:style w:type="paragraph" w:customStyle="1" w:styleId="654A9285DA1848CF84C4B061F9249F71">
    <w:name w:val="654A9285DA1848CF84C4B061F9249F71"/>
  </w:style>
  <w:style w:type="paragraph" w:customStyle="1" w:styleId="0A095B04310C42AE9EEE7FC410D704AB">
    <w:name w:val="0A095B04310C42AE9EEE7FC410D704AB"/>
  </w:style>
  <w:style w:type="paragraph" w:customStyle="1" w:styleId="7190D2C60A03480D8B7AD5DC788EC2B1">
    <w:name w:val="7190D2C60A03480D8B7AD5DC788EC2B1"/>
  </w:style>
  <w:style w:type="paragraph" w:customStyle="1" w:styleId="A9D2C0D9740C4400BA5D6594BD6D6DC7">
    <w:name w:val="A9D2C0D9740C4400BA5D6594BD6D6DC7"/>
  </w:style>
  <w:style w:type="paragraph" w:customStyle="1" w:styleId="92B3255BC0D14D05B4C91C444AC5E666">
    <w:name w:val="92B3255BC0D14D05B4C91C444AC5E666"/>
  </w:style>
  <w:style w:type="paragraph" w:customStyle="1" w:styleId="C9D59F29EA90435B999AD1D3D60C3C4C">
    <w:name w:val="C9D59F29EA90435B999AD1D3D60C3C4C"/>
  </w:style>
  <w:style w:type="paragraph" w:customStyle="1" w:styleId="BDE1E305751F429484811530971C86A6">
    <w:name w:val="BDE1E305751F429484811530971C86A6"/>
  </w:style>
  <w:style w:type="paragraph" w:customStyle="1" w:styleId="2C2B5A6BC8E0456C953C0EC61FD54924">
    <w:name w:val="2C2B5A6BC8E0456C953C0EC61FD54924"/>
  </w:style>
  <w:style w:type="paragraph" w:customStyle="1" w:styleId="BF1F9633506B43FFAFDDAC6FFE6BB662">
    <w:name w:val="BF1F9633506B43FFAFDDAC6FFE6BB662"/>
  </w:style>
  <w:style w:type="paragraph" w:customStyle="1" w:styleId="D2FBDB9D6EDC4B559DA05FD48319A887">
    <w:name w:val="D2FBDB9D6EDC4B559DA05FD48319A887"/>
  </w:style>
  <w:style w:type="paragraph" w:customStyle="1" w:styleId="EEF5C39A029940DFA50EA7AB4F7DB37E">
    <w:name w:val="EEF5C39A029940DFA50EA7AB4F7DB37E"/>
  </w:style>
  <w:style w:type="paragraph" w:customStyle="1" w:styleId="DED074D6BC9746F9A178A8DD5DBAD578">
    <w:name w:val="DED074D6BC9746F9A178A8DD5DBAD578"/>
  </w:style>
  <w:style w:type="paragraph" w:customStyle="1" w:styleId="531E27986C0F4EE8A4A01614856DA05A">
    <w:name w:val="531E27986C0F4EE8A4A01614856DA05A"/>
  </w:style>
  <w:style w:type="paragraph" w:customStyle="1" w:styleId="B9F50161FD3C4A7488E8287A62E9C3CC">
    <w:name w:val="B9F50161FD3C4A7488E8287A62E9C3CC"/>
  </w:style>
  <w:style w:type="paragraph" w:customStyle="1" w:styleId="07DA46B722444549B6027D5926637C23">
    <w:name w:val="07DA46B722444549B6027D5926637C23"/>
  </w:style>
  <w:style w:type="paragraph" w:customStyle="1" w:styleId="65F51ECF2EEF4EF9983C13528A5B9E2E">
    <w:name w:val="65F51ECF2EEF4EF9983C13528A5B9E2E"/>
  </w:style>
  <w:style w:type="paragraph" w:customStyle="1" w:styleId="0EEEE2CBBB2F448BABF26568ACBA162E">
    <w:name w:val="0EEEE2CBBB2F448BABF26568ACBA162E"/>
  </w:style>
  <w:style w:type="paragraph" w:customStyle="1" w:styleId="2BBC82A5780B49BAA099060E99E86D84">
    <w:name w:val="2BBC82A5780B49BAA099060E99E86D84"/>
  </w:style>
  <w:style w:type="paragraph" w:customStyle="1" w:styleId="E44F448B306D4927B7F7C449C5DE66ED">
    <w:name w:val="E44F448B306D4927B7F7C449C5DE66ED"/>
  </w:style>
  <w:style w:type="paragraph" w:customStyle="1" w:styleId="8CC6556750004A9C8DAF326CE04F1C6F">
    <w:name w:val="8CC6556750004A9C8DAF326CE04F1C6F"/>
  </w:style>
  <w:style w:type="paragraph" w:customStyle="1" w:styleId="FE2CEFFA3509406DAB6F2B6D2307F19F">
    <w:name w:val="FE2CEFFA3509406DAB6F2B6D2307F19F"/>
  </w:style>
  <w:style w:type="paragraph" w:customStyle="1" w:styleId="5DEB7A7286D4466C9CCDB9A00BB230F1">
    <w:name w:val="5DEB7A7286D4466C9CCDB9A00BB230F1"/>
  </w:style>
  <w:style w:type="paragraph" w:customStyle="1" w:styleId="DB50594D04534D01A8F08C62FC707D11">
    <w:name w:val="DB50594D04534D01A8F08C62FC707D11"/>
  </w:style>
  <w:style w:type="paragraph" w:customStyle="1" w:styleId="81081E15C62045ADB64762A5368300AF">
    <w:name w:val="81081E15C62045ADB64762A5368300AF"/>
  </w:style>
  <w:style w:type="paragraph" w:customStyle="1" w:styleId="9539156D02E244D7A74A52209ED00140">
    <w:name w:val="9539156D02E244D7A74A52209ED00140"/>
  </w:style>
  <w:style w:type="paragraph" w:customStyle="1" w:styleId="1B0C4331375A49CEB9B752D2595ADEF0">
    <w:name w:val="1B0C4331375A49CEB9B752D2595ADEF0"/>
  </w:style>
  <w:style w:type="paragraph" w:customStyle="1" w:styleId="BC0C45C65BDF45E1AF8F9D7860A5E37D">
    <w:name w:val="BC0C45C65BDF45E1AF8F9D7860A5E37D"/>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val="en-US" w:eastAsia="ja-JP"/>
    </w:rPr>
  </w:style>
  <w:style w:type="paragraph" w:customStyle="1" w:styleId="9201C503EE544CCCB0FBB81CF91E9272">
    <w:name w:val="9201C503EE544CCCB0FBB81CF91E9272"/>
  </w:style>
  <w:style w:type="paragraph" w:customStyle="1" w:styleId="79B561DA54E74AA1AEDABE4D06497128">
    <w:name w:val="79B561DA54E74AA1AEDABE4D06497128"/>
    <w:rsid w:val="009A7027"/>
  </w:style>
  <w:style w:type="paragraph" w:customStyle="1" w:styleId="CADC4F4B979D4CEEAE9F4EC535C27FEE">
    <w:name w:val="CADC4F4B979D4CEEAE9F4EC535C27FEE"/>
    <w:rsid w:val="009A70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1F203D5F-FF77-45BF-9727-5429B6F41A7D}">
  <ds:schemaRefs>
    <ds:schemaRef ds:uri="http://schemas.microsoft.com/sharepoint/v3/contenttype/forms"/>
  </ds:schemaRefs>
</ds:datastoreItem>
</file>

<file path=customXml/itemProps2.xml><?xml version="1.0" encoding="utf-8"?>
<ds:datastoreItem xmlns:ds="http://schemas.openxmlformats.org/officeDocument/2006/customXml" ds:itemID="{BC06993A-BF58-4B83-9D02-A22431F3C3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AD815F-B2F8-422F-9315-93019FF4975D}">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Blue grey resume.dotx</Template>
  <TotalTime>0</TotalTime>
  <Pages>2</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2018-10-03T18:11:00Z</dcterms:created>
  <dcterms:modified xsi:type="dcterms:W3CDTF">2018-10-17T10:57:00Z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